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8E4D79" w:rsidRPr="00903D76" w:rsidRDefault="00D3409A" w:rsidP="006E176A">
      <w:pPr>
        <w:pStyle w:val="To"/>
        <w:rPr>
          <w:b w:val="0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-155575</wp:posOffset>
                </wp:positionV>
                <wp:extent cx="1819275" cy="1879600"/>
                <wp:effectExtent l="0" t="0" r="0" b="0"/>
                <wp:wrapNone/>
                <wp:docPr id="1" name="Rectangle 2" descr="TONY LOG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9275" cy="18796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lum bright="4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alt="Description: TONY LOGO" style="position:absolute;margin-left:375.75pt;margin-top:-12.25pt;width:143.25pt;height:14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VBV+qBQ&#10;Ze+jUXXkpFOG2qJbltCgZaTInXCwxZx7tcKcg7m/mom+vJWLwrqQjMW4jI/JtoiSzLOEl8+ygZ/S&#10;rX+i061/otOtf6LTrX+i061/otOtf6LTrX+i061/otOtf6LTrX+i061/otOtf6LTrX+i061/otOt&#10;f6LT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4oHwSUNDX1BST0ZJTEUACQ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T/////////////////////////////////////&#10;////69H/////////////////////////////////////////9+n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4c3X///////////////////////////////////////dr5a39P//////////////////////////&#10;///////////FjGin5//////////////////////////////////////MnImk5///////////////&#10;///////////////////////6zrvG9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3MW99f//////////////////////////////&#10;//////+/k3qFxf///////////////////////////////////9uQWz1lqPb/////////////////&#10;/////////////////rx1NABUm+v/////////////////////////////////05R+SSxOmuz/////&#10;///////////////////////////Y1MqzfmVtpfn////////////////////////////////////0&#10;xa6vy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t5ePj5Obo7fH5//////////////////////////////2xlJKS&#10;lZmdo6myvNDt//////////////////////////+dU0dJTVFWYHOKr9b8////////////////////&#10;//////+yVgAaNVBti67S9//////////////////////////////Nbz5fe5m31/n/////////////&#10;///////////////////un4OmwuH/////////////////////////////////////487r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8A/9D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/wD/0f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/AP/S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8A/9P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1P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V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8A/9T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/wD/1f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W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f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/wD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/AP/R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L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/wD/0/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/AP/U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X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1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/AP/X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D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0f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/&#10;AP/X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8A/9D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/wD/0f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/AP/S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8A/9P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/wD/1P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V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8A/9b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1/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Q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8A/9H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/wD/0vn/APv3Xut/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T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T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/wD/1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W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f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/wD/0P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/AP/R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/wD/0/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/AP/U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8A&#10;/9X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/wD/1v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/AP/X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f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/wD/0P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R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L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/wD/0/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/AP/U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" stroked="f">
                <v:fill r:id="rId8" o:title="TONY LOGO" recolor="t" rotate="t" type="frame"/>
                <v:imagedata blacklevel="13107f"/>
              </v:rect>
            </w:pict>
          </mc:Fallback>
        </mc:AlternateContent>
      </w:r>
      <w:r w:rsidR="00B910B4" w:rsidRPr="00903D76">
        <w:t>To:</w:t>
      </w:r>
      <w:r w:rsidR="00A867D2" w:rsidRPr="00903D76">
        <w:rPr>
          <w:b w:val="0"/>
        </w:rPr>
        <w:tab/>
      </w:r>
      <w:sdt>
        <w:sdtPr>
          <w:id w:val="16054878"/>
          <w:placeholder>
            <w:docPart w:val="ABC95F18DCE045FDA8F29EF3439D3BCE"/>
          </w:placeholder>
          <w:comboBox>
            <w:listItem w:value="Choose an item."/>
            <w:listItem w:displayText="Group C.E.O" w:value="Group C.E.O"/>
            <w:listItem w:displayText="Chief Finance Officer CDH Group" w:value="Chief Finance Officer CDH Group"/>
            <w:listItem w:displayText="Head, Human Resource, CDH Group" w:value="Head, Human Resource, CDH Group"/>
            <w:listItem w:displayText="Head, M &amp; E, CDH Commodities" w:value="Head, M &amp; E, CDH Commodities"/>
            <w:listItem w:displayText="Administrative Officer" w:value="Administrative Officer"/>
            <w:listItem w:displayText="I.T. Department" w:value="I.T. Department"/>
            <w:listItem w:displayText="Executive Director, CDH Asset Mgt. Ltd." w:value="Executive Director, CDH Asset Mgt. Ltd."/>
            <w:listItem w:displayText="Executive Director, CDH Securities Ltd" w:value="Executive Director, CDH Securities Ltd"/>
            <w:listItem w:displayText="Executive Director, CDH Commodities Ltd" w:value="Executive Director, CDH Commodities Ltd"/>
            <w:listItem w:displayText="Fund Corp. Fin. Analyst, CDH Group" w:value="Fund Corp. Fin. Analyst, CDH Group"/>
            <w:listItem w:displayText="Head, Credit Risk Management, Ivory" w:value="Head, Credit Risk Management, Ivory"/>
            <w:listItem w:displayText="Head, Accounts, CDH Commodities Ltd" w:value="Head, Accounts, CDH Commodities Ltd"/>
            <w:listItem w:displayText="Asst. Treasurer, CDH Financial Holdings" w:value="Asst. Treasurer, CDH Financial Holdings"/>
            <w:listItem w:displayText="Legal Officer, CDH Financial Holdings Ltd" w:value="Legal Officer, CDH Financial Holdings Ltd"/>
            <w:listItem w:displayText="Head, Accounts, Ivory Finance Co. Ltd" w:value="Head, Accounts, Ivory Finance Co. Ltd"/>
            <w:listItem w:displayText="Head, Recoveries, Ivory Finance Co. Ltd" w:value="Head, Recoveries, Ivory Finance Co. Ltd"/>
            <w:listItem w:displayText="Assistant Manager, CDH Commodities" w:value="Assistant Manager, CDH Commodities"/>
            <w:listItem w:displayText="Group Head, Internal Audit" w:value="Group Head, Internal Audit"/>
            <w:listItem w:displayText="Group Head, Bus. Dev." w:value="Group Head, Bus. Dev."/>
            <w:listItem w:displayText="Head, Legal, CDH Group" w:value="Head, Legal, CDH Group"/>
            <w:listItem w:displayText="Group Head, Corporate Communications" w:value="Group Head, Corporate Communications"/>
            <w:listItem w:displayText="Company Secretary" w:value="Company Secretary"/>
            <w:listItem w:displayText="Head, Treasury" w:value="Head, Treasury"/>
            <w:listItem w:displayText="All Staff Members" w:value="All Staff Members"/>
            <w:listItem w:displayText="All Employees" w:value="All Employees"/>
            <w:listItem w:displayText="Head, Operations" w:value="Head, Operations"/>
            <w:listItem w:displayText="Credit Officer" w:value="Credit Officer"/>
            <w:listItem w:displayText="Executive Director" w:value="Executive Director"/>
          </w:comboBox>
        </w:sdtPr>
        <w:sdtEndPr/>
        <w:sdtContent>
          <w:r w:rsidR="00D11123" w:rsidRPr="00903D76">
            <w:t>Group C.E.O</w:t>
          </w:r>
        </w:sdtContent>
      </w:sdt>
      <w:r w:rsidR="00A867D2" w:rsidRPr="00903D76">
        <w:rPr>
          <w:b w:val="0"/>
        </w:rPr>
        <w:tab/>
      </w:r>
      <w:r w:rsidR="00A867D2" w:rsidRPr="00903D76">
        <w:rPr>
          <w:b w:val="0"/>
        </w:rPr>
        <w:tab/>
      </w:r>
    </w:p>
    <w:p w:rsidR="003273B3" w:rsidRPr="00903D76" w:rsidRDefault="004D53D1" w:rsidP="006E176A">
      <w:pPr>
        <w:pStyle w:val="To"/>
      </w:pPr>
      <w:r w:rsidRPr="00903D76">
        <w:t>CC:</w:t>
      </w:r>
      <w:r w:rsidRPr="00903D76">
        <w:tab/>
      </w:r>
      <w:sdt>
        <w:sdtPr>
          <w:id w:val="18053693"/>
          <w:placeholder>
            <w:docPart w:val="4B90034F6B094EABBF06D982842775C2"/>
          </w:placeholder>
          <w:comboBox>
            <w:listItem w:value="Choose an item."/>
            <w:listItem w:displayText="N/A" w:value="N/A"/>
            <w:listItem w:displayText="Company Secretary / Head, HR, CDH Group" w:value="Company Secretary / Head, HR, CDH Group"/>
            <w:listItem w:displayText="Head, Monitoring &amp; Evaluation, CDH Comm" w:value="Head, Monitoring &amp; Evaluation, CDH Comm"/>
            <w:listItem w:displayText="Group C.E.O" w:value="Group C.E.O"/>
            <w:listItem w:displayText="Chief Finance Officer CDH Group" w:value="Chief Finance Officer CDH Group"/>
            <w:listItem w:displayText="Administrative Officer" w:value="Administrative Officer"/>
            <w:listItem w:displayText="I.T. Department" w:value="I.T. Department"/>
            <w:listItem w:displayText="Executive Director, CDH Asset Mgt Ltd" w:value="Executive Director, CDH Asset Mgt Ltd"/>
            <w:listItem w:displayText="Executive Director, CDH Securities Ltd" w:value="Executive Director, CDH Securities Ltd"/>
            <w:listItem w:displayText="Executive Director, CDH Commodities Ltd" w:value="Executive Director, CDH Commodities Ltd"/>
            <w:listItem w:displayText="Fund Corp. Fin. Analyst, CDH Group" w:value="Fund Corp. Fin. Analyst, CDH Group"/>
            <w:listItem w:displayText="Head, Credit Risk Management, Ivory" w:value="Head, Credit Risk Management, Ivory"/>
            <w:listItem w:displayText="Head, Accounts, CDH Commodities Ltd" w:value="Head, Accounts, CDH Commodities Ltd"/>
            <w:listItem w:displayText="Asst. Treasurer, CDH Financial Holdings" w:value="Asst. Treasurer, CDH Financial Holdings"/>
            <w:listItem w:displayText="Legal Officer, CDH Financial Holdings Ltd" w:value="Legal Officer, CDH Financial Holdings Ltd"/>
            <w:listItem w:displayText="Head, Accounts, Ivory Finance Co. Ltd" w:value="Head, Accounts, Ivory Finance Co. Ltd"/>
            <w:listItem w:displayText="Head, Recoveries, Ivory Finance Co. Ltd" w:value="Head, Recoveries, Ivory Finance Co. Ltd"/>
            <w:listItem w:displayText="Assistant Manager, CDH Commodities" w:value="Assistant Manager, CDH Commodities"/>
            <w:listItem w:displayText="Group Head, Internal Audit" w:value="Group Head, Internal Audit"/>
            <w:listItem w:displayText="Group Head, Bus. Dev./Treasury" w:value="Group Head, Bus. Dev./Treasury"/>
            <w:listItem w:displayText="Head, Legal, CDH Group" w:value="Head, Legal, CDH Group"/>
            <w:listItem w:displayText="Group Head, Corporate Communications" w:value="Group Head, Corporate Communications"/>
          </w:comboBox>
        </w:sdtPr>
        <w:sdtEndPr/>
        <w:sdtContent>
          <w:r w:rsidR="00D11123" w:rsidRPr="00903D76">
            <w:t>Chief Finance Officer CDH Group</w:t>
          </w:r>
        </w:sdtContent>
      </w:sdt>
      <w:r w:rsidR="00A867D2" w:rsidRPr="00903D76">
        <w:tab/>
      </w:r>
    </w:p>
    <w:p w:rsidR="00A867D2" w:rsidRPr="00903D76" w:rsidRDefault="00A867D2" w:rsidP="006E176A">
      <w:pPr>
        <w:pStyle w:val="To"/>
      </w:pPr>
      <w:r w:rsidRPr="00903D76">
        <w:t>THROUGH:</w:t>
      </w:r>
      <w:r w:rsidRPr="00903D76">
        <w:tab/>
      </w:r>
      <w:sdt>
        <w:sdtPr>
          <w:id w:val="16054814"/>
          <w:placeholder>
            <w:docPart w:val="6001ECA8E05741FF91686D8487B3745C"/>
          </w:placeholder>
          <w:comboBox>
            <w:listItem w:value="Choose an item."/>
            <w:listItem w:displayText="N/A" w:value="N/A"/>
            <w:listItem w:displayText="Company Secretary / Head, HR, CDH Group" w:value="Company Secretary / Head, HR, CDH Group"/>
            <w:listItem w:displayText="Head, Monitoring &amp; Evaluation, CDH Comm" w:value="Head, Monitoring &amp; Evaluation, CDH Comm"/>
            <w:listItem w:displayText="Group C.E.O" w:value="Group C.E.O"/>
            <w:listItem w:displayText="Chief Finance Officer CDH Group" w:value="Chief Finance Officer CDH Group"/>
            <w:listItem w:displayText="Administrative Officer" w:value="Administrative Officer"/>
            <w:listItem w:displayText="I.T. Department" w:value="I.T. Department"/>
            <w:listItem w:displayText="Executive Director, CDH Asset Mgt Ltd" w:value="Executive Director, CDH Asset Mgt Ltd"/>
            <w:listItem w:displayText="Executive Director, CDH Securities Ltd" w:value="Executive Director, CDH Securities Ltd"/>
            <w:listItem w:displayText="Executive Director, CDH Commodities Ltd" w:value="Executive Director, CDH Commodities Ltd"/>
            <w:listItem w:displayText="Fund Corp. Fin. Analyst, CDH Group" w:value="Fund Corp. Fin. Analyst, CDH Group"/>
            <w:listItem w:displayText="Head, Credit Risk Management, Ivory" w:value="Head, Credit Risk Management, Ivory"/>
            <w:listItem w:displayText="Head, Accounts, CDH Commodities Ltd" w:value="Head, Accounts, CDH Commodities Ltd"/>
            <w:listItem w:displayText="Asst. Treasurer, CDH Financial Holdings" w:value="Asst. Treasurer, CDH Financial Holdings"/>
            <w:listItem w:displayText="Legal Officer, CDH Financial Holdings Ltd" w:value="Legal Officer, CDH Financial Holdings Ltd"/>
            <w:listItem w:displayText="Head, Accounts, Ivory Finance Co. Ltd" w:value="Head, Accounts, Ivory Finance Co. Ltd"/>
            <w:listItem w:displayText="Head, Recoveries, Ivory Finance Co. Ltd" w:value="Head, Recoveries, Ivory Finance Co. Ltd"/>
            <w:listItem w:displayText="Assistant Manager, CDH Commodities" w:value="Assistant Manager, CDH Commodities"/>
            <w:listItem w:displayText="Group Head, Internal Audit" w:value="Group Head, Internal Audit"/>
            <w:listItem w:displayText="Group Head, Bus. Dev./Treasury" w:value="Group Head, Bus. Dev./Treasury"/>
            <w:listItem w:displayText="Head, Legal, CDH Group" w:value="Head, Legal, CDH Group"/>
            <w:listItem w:displayText="Group Head, Corporate Communications" w:value="Group Head, Corporate Communications"/>
          </w:comboBox>
        </w:sdtPr>
        <w:sdtEndPr/>
        <w:sdtContent>
          <w:r w:rsidR="00D11123" w:rsidRPr="00903D76">
            <w:t>Personal Assistant, Group C.E.O</w:t>
          </w:r>
        </w:sdtContent>
      </w:sdt>
    </w:p>
    <w:p w:rsidR="00A867D2" w:rsidRPr="00903D76" w:rsidRDefault="00A867D2" w:rsidP="006E176A">
      <w:pPr>
        <w:pStyle w:val="To"/>
      </w:pPr>
      <w:r w:rsidRPr="00903D76">
        <w:t>FROM:</w:t>
      </w:r>
      <w:r w:rsidRPr="00903D76">
        <w:tab/>
      </w:r>
      <w:sdt>
        <w:sdtPr>
          <w:id w:val="16054880"/>
          <w:placeholder>
            <w:docPart w:val="A32643E087A948B599CBC66429F639D0"/>
          </w:placeholder>
          <w:comboBox>
            <w:listItem w:value="Choose an item."/>
            <w:listItem w:displayText="Company Secretary / Head, HR, CDH Group" w:value="Company Secretary / Head, HR, CDH Group"/>
            <w:listItem w:displayText="Head, Monitoring &amp; Evaluation, CDH Comm" w:value="Head, Monitoring &amp; Evaluation, CDH Comm"/>
            <w:listItem w:displayText="Group C.E.O" w:value="Group C.E.O"/>
            <w:listItem w:displayText="Chief Finance Officer CDH Group" w:value="Chief Finance Officer CDH Group"/>
            <w:listItem w:displayText="Administrative Officer" w:value="Administrative Officer"/>
            <w:listItem w:displayText="I.T. Department" w:value="I.T. Department"/>
            <w:listItem w:displayText="Executive Director, CDH Asset Mgt Ltd" w:value="Executive Director, CDH Asset Mgt Ltd"/>
            <w:listItem w:displayText="Executive Director, CDH Securities Ltd" w:value="Executive Director, CDH Securities Ltd"/>
            <w:listItem w:displayText="Executive Director, CDH Commodities Ltd" w:value="Executive Director, CDH Commodities Ltd"/>
            <w:listItem w:displayText="Fund Corp. Fin. Analyst, CDH Group" w:value="Fund Corp. Fin. Analyst, CDH Group"/>
            <w:listItem w:displayText="Head, Credit Risk Management, Ivory" w:value="Head, Credit Risk Management, Ivory"/>
            <w:listItem w:displayText="Head, Accounts, CDH Commodities Ltd" w:value="Head, Accounts, CDH Commodities Ltd"/>
            <w:listItem w:displayText="Asst. Treasurer, CDH Financial Holdings" w:value="Asst. Treasurer, CDH Financial Holdings"/>
            <w:listItem w:displayText="Legal Officer, CDH Financial Holdings Ltd" w:value="Legal Officer, CDH Financial Holdings Ltd"/>
            <w:listItem w:displayText="Head, Accounts, Ivory Finance Co. Ltd" w:value="Head, Accounts, Ivory Finance Co. Ltd"/>
            <w:listItem w:displayText="Head, Recoveries, Ivory Finance Co. Ltd" w:value="Head, Recoveries, Ivory Finance Co. Ltd"/>
            <w:listItem w:displayText="Assistant Manager, CDH Commodities" w:value="Assistant Manager, CDH Commodities"/>
            <w:listItem w:displayText="Group Head, Internal Audit" w:value="Group Head, Internal Audit"/>
            <w:listItem w:displayText="Group Head, Bus. Dev./Treasury" w:value="Group Head, Bus. Dev./Treasury"/>
            <w:listItem w:displayText="Head, Legal, CDH Group" w:value="Head, Legal, CDH Group"/>
            <w:listItem w:displayText="Group Head, Corporate Communications" w:value="Group Head, Corporate Communications"/>
            <w:listItem w:displayText="Head, Operations " w:value="Head, Operations "/>
            <w:listItem w:displayText="Credit Officer" w:value="Credit Officer"/>
          </w:comboBox>
        </w:sdtPr>
        <w:sdtEndPr/>
        <w:sdtContent>
          <w:r w:rsidR="00D11123" w:rsidRPr="00903D76">
            <w:t>I.T. Department</w:t>
          </w:r>
        </w:sdtContent>
      </w:sdt>
    </w:p>
    <w:p w:rsidR="00A867D2" w:rsidRPr="00903D76" w:rsidRDefault="00A867D2" w:rsidP="006E176A">
      <w:pPr>
        <w:pStyle w:val="To"/>
      </w:pPr>
      <w:r w:rsidRPr="00903D76">
        <w:t>DATE:</w:t>
      </w:r>
      <w:r w:rsidRPr="00903D76">
        <w:tab/>
      </w:r>
      <w:r w:rsidRPr="00903D76">
        <w:tab/>
      </w:r>
      <w:sdt>
        <w:sdtPr>
          <w:alias w:val="Select Date"/>
          <w:tag w:val="Select Date"/>
          <w:id w:val="76628799"/>
          <w:lock w:val="sdtLocked"/>
          <w:placeholder>
            <w:docPart w:val="D972593D055D4CA99D6D6660245BE79B"/>
          </w:placeholder>
          <w:date w:fullDate="2017-01-23T00:00:00Z">
            <w:dateFormat w:val="MMMM dd, yyyy."/>
            <w:lid w:val="en-GB"/>
            <w:storeMappedDataAs w:val="dateTime"/>
            <w:calendar w:val="gregorian"/>
          </w:date>
        </w:sdtPr>
        <w:sdtEndPr/>
        <w:sdtContent>
          <w:r w:rsidR="00D11123" w:rsidRPr="00903D76">
            <w:rPr>
              <w:lang w:val="en-GB"/>
            </w:rPr>
            <w:t>January 23, 2017.</w:t>
          </w:r>
        </w:sdtContent>
      </w:sdt>
    </w:p>
    <w:p w:rsidR="00A867D2" w:rsidRPr="00903D76" w:rsidRDefault="00A867D2" w:rsidP="004910A8">
      <w:pPr>
        <w:pStyle w:val="To"/>
        <w:ind w:left="0" w:firstLine="0"/>
      </w:pPr>
    </w:p>
    <w:p w:rsidR="004A5BCD" w:rsidRPr="00903D76" w:rsidRDefault="00A3731C" w:rsidP="003D214E">
      <w:pPr>
        <w:pStyle w:val="To"/>
      </w:pPr>
      <w:r w:rsidRPr="00903D76">
        <w:t>SUBJECT:</w:t>
      </w:r>
      <w:r w:rsidRPr="00903D76">
        <w:tab/>
      </w:r>
      <w:r w:rsidR="00EA260F" w:rsidRPr="00903D76">
        <w:tab/>
      </w:r>
      <w:sdt>
        <w:sdtPr>
          <w:id w:val="16054714"/>
          <w:lock w:val="sdtLocked"/>
          <w:placeholder>
            <w:docPart w:val="7DFAF8DD86B245F8BEFCCB99BE90B7AC"/>
          </w:placeholder>
        </w:sdtPr>
        <w:sdtEndPr/>
        <w:sdtContent>
          <w:r w:rsidR="00D11123" w:rsidRPr="00903D76">
            <w:t>REQUEST FOR PAYMENT OF GHC6</w:t>
          </w:r>
          <w:proofErr w:type="gramStart"/>
          <w:r w:rsidR="00D11123" w:rsidRPr="00903D76">
            <w:t>,791.00</w:t>
          </w:r>
          <w:proofErr w:type="gramEnd"/>
          <w:r w:rsidR="00D11123" w:rsidRPr="00903D76">
            <w:t xml:space="preserve"> FOR MOBILE MONEY INTEGRATION</w:t>
          </w:r>
        </w:sdtContent>
      </w:sdt>
    </w:p>
    <w:p w:rsidR="00927517" w:rsidRPr="00903D76" w:rsidRDefault="00927517" w:rsidP="006E176A">
      <w:pPr>
        <w:pStyle w:val="To"/>
        <w:pBdr>
          <w:bottom w:val="single" w:sz="8" w:space="1" w:color="auto"/>
        </w:pBdr>
      </w:pPr>
    </w:p>
    <w:p w:rsidR="00927517" w:rsidRPr="00903D76" w:rsidRDefault="00927517" w:rsidP="0087536C">
      <w:pPr>
        <w:rPr>
          <w:sz w:val="28"/>
          <w:szCs w:val="28"/>
        </w:rPr>
      </w:pPr>
    </w:p>
    <w:sdt>
      <w:sdtPr>
        <w:id w:val="16054916"/>
        <w:placeholder>
          <w:docPart w:val="4CBD0E8EE86A4BAE8CDB694CC218D874"/>
        </w:placeholder>
      </w:sdtPr>
      <w:sdtEndPr/>
      <w:sdtContent>
        <w:p w:rsidR="00D11123" w:rsidRPr="00903D76" w:rsidRDefault="00D11123" w:rsidP="0087536C">
          <w:pPr>
            <w:spacing w:after="240"/>
          </w:pPr>
          <w:r w:rsidRPr="00903D76">
            <w:t xml:space="preserve">We are to undertake integration of Mobile Money </w:t>
          </w:r>
          <w:r w:rsidR="00903D76" w:rsidRPr="00903D76">
            <w:t xml:space="preserve">Transfers for our customers </w:t>
          </w:r>
          <w:r w:rsidRPr="00903D76">
            <w:t>with two (2) mobile companies, MTN and TIGO. The three (3) subsidiaries to benefit are CDH Savings &amp; Loans, CDH Asset Management Ltd./CDH Balance Fund, and Phoenix Life Assurance Co. Ltd.</w:t>
          </w:r>
        </w:p>
        <w:p w:rsidR="00D11123" w:rsidRPr="00903D76" w:rsidRDefault="00D11123" w:rsidP="0087536C">
          <w:pPr>
            <w:spacing w:after="240"/>
          </w:pPr>
          <w:r w:rsidRPr="00903D76">
            <w:t xml:space="preserve">We would be grateful if a total amount of </w:t>
          </w:r>
          <w:r w:rsidRPr="00903D76">
            <w:rPr>
              <w:b/>
            </w:rPr>
            <w:t>GH</w:t>
          </w:r>
          <w:r w:rsidRPr="00903D76">
            <w:rPr>
              <w:rFonts w:ascii="Arial" w:hAnsi="Arial" w:cs="Arial"/>
              <w:b/>
            </w:rPr>
            <w:t>₵</w:t>
          </w:r>
          <w:r w:rsidRPr="00903D76">
            <w:rPr>
              <w:b/>
            </w:rPr>
            <w:t>6,791.00</w:t>
          </w:r>
          <w:r w:rsidRPr="00903D76">
            <w:t xml:space="preserve"> (Six Thousand, Seven Hundred and Ninety-One Ghana </w:t>
          </w:r>
          <w:proofErr w:type="spellStart"/>
          <w:r w:rsidRPr="00903D76">
            <w:t>Cedis</w:t>
          </w:r>
          <w:proofErr w:type="spellEnd"/>
          <w:r w:rsidRPr="00903D76">
            <w:t>) is paid as follows:</w:t>
          </w:r>
        </w:p>
        <w:p w:rsidR="00903D76" w:rsidRPr="00903D76" w:rsidRDefault="00903D76" w:rsidP="0087536C">
          <w:pPr>
            <w:spacing w:after="240"/>
          </w:pPr>
          <w:r w:rsidRPr="00903D76">
            <w:tab/>
          </w:r>
          <w:r w:rsidRPr="00903D76">
            <w:tab/>
          </w:r>
          <w:r w:rsidRPr="00903D76">
            <w:tab/>
            <w:t xml:space="preserve">     </w:t>
          </w:r>
          <w:r w:rsidRPr="00903D76">
            <w:rPr>
              <w:u w:val="single"/>
            </w:rPr>
            <w:t xml:space="preserve"> Beneficiary</w:t>
          </w:r>
          <w:r w:rsidRPr="00903D76">
            <w:rPr>
              <w:u w:val="single"/>
            </w:rPr>
            <w:tab/>
          </w:r>
          <w:r w:rsidRPr="00903D76">
            <w:tab/>
          </w:r>
          <w:r w:rsidRPr="00903D76">
            <w:tab/>
            <w:t xml:space="preserve">                  </w:t>
          </w:r>
          <w:r w:rsidRPr="00903D76">
            <w:rPr>
              <w:u w:val="single"/>
            </w:rPr>
            <w:t>Amount (GH</w:t>
          </w:r>
          <w:r w:rsidRPr="00903D76">
            <w:rPr>
              <w:rFonts w:ascii="Arial" w:hAnsi="Arial" w:cs="Arial"/>
              <w:u w:val="single"/>
            </w:rPr>
            <w:t>₵</w:t>
          </w:r>
          <w:r w:rsidRPr="00903D76">
            <w:rPr>
              <w:u w:val="single"/>
            </w:rPr>
            <w:t>)</w:t>
          </w:r>
        </w:p>
        <w:p w:rsidR="00903D76" w:rsidRPr="00903D76" w:rsidRDefault="00903D76" w:rsidP="00903D76">
          <w:pPr>
            <w:pStyle w:val="ListParagraph"/>
            <w:numPr>
              <w:ilvl w:val="0"/>
              <w:numId w:val="1"/>
            </w:numPr>
            <w:spacing w:after="240"/>
          </w:pPr>
          <w:r w:rsidRPr="00903D76">
            <w:t xml:space="preserve">VP OVA </w:t>
          </w:r>
          <w:r w:rsidRPr="00903D76">
            <w:tab/>
            <w:t xml:space="preserve">         </w:t>
          </w:r>
          <w:r w:rsidRPr="00903D76">
            <w:tab/>
          </w:r>
          <w:r w:rsidRPr="00903D76">
            <w:tab/>
          </w:r>
          <w:r w:rsidR="00D11123" w:rsidRPr="00903D76">
            <w:t xml:space="preserve">   </w:t>
          </w:r>
          <w:r>
            <w:t xml:space="preserve"> </w:t>
          </w:r>
          <w:r w:rsidRPr="00903D76">
            <w:t xml:space="preserve">   </w:t>
          </w:r>
          <w:r>
            <w:tab/>
          </w:r>
          <w:r>
            <w:tab/>
          </w:r>
          <w:r>
            <w:tab/>
          </w:r>
          <w:r>
            <w:tab/>
          </w:r>
          <w:r w:rsidRPr="00903D76">
            <w:t>3,000.00</w:t>
          </w:r>
        </w:p>
        <w:p w:rsidR="00903D76" w:rsidRPr="00903D76" w:rsidRDefault="00903D76" w:rsidP="00903D76">
          <w:pPr>
            <w:pStyle w:val="ListParagraph"/>
            <w:numPr>
              <w:ilvl w:val="0"/>
              <w:numId w:val="1"/>
            </w:numPr>
            <w:spacing w:after="240"/>
          </w:pPr>
          <w:r w:rsidRPr="00903D76">
            <w:t xml:space="preserve">TIGO </w:t>
          </w:r>
          <w:proofErr w:type="spellStart"/>
          <w:r w:rsidRPr="00903D76">
            <w:t>Gh</w:t>
          </w:r>
          <w:proofErr w:type="spellEnd"/>
          <w:r w:rsidRPr="00903D76">
            <w:t xml:space="preserve">                 2,000.00</w:t>
          </w:r>
        </w:p>
        <w:p w:rsidR="00903D76" w:rsidRPr="00903D76" w:rsidRDefault="00903D76" w:rsidP="00903D76">
          <w:pPr>
            <w:pStyle w:val="ListParagraph"/>
            <w:numPr>
              <w:ilvl w:val="0"/>
              <w:numId w:val="1"/>
            </w:numPr>
            <w:spacing w:after="240"/>
          </w:pPr>
          <w:r w:rsidRPr="00903D76">
            <w:t xml:space="preserve">SMSGH                   </w:t>
          </w:r>
          <w:r w:rsidRPr="00903D76">
            <w:rPr>
              <w:u w:val="single"/>
            </w:rPr>
            <w:t>1,791.00</w:t>
          </w:r>
        </w:p>
        <w:p w:rsidR="00812EEB" w:rsidRPr="00903D76" w:rsidRDefault="00903D76" w:rsidP="00903D76">
          <w:pPr>
            <w:pStyle w:val="ListParagraph"/>
            <w:spacing w:after="240"/>
            <w:ind w:left="742"/>
          </w:pPr>
          <w:r w:rsidRPr="00903D76">
            <w:t xml:space="preserve">                               </w:t>
          </w:r>
          <w:r w:rsidRPr="00903D76">
            <w:rPr>
              <w:b/>
            </w:rPr>
            <w:t>6,791.00</w:t>
          </w:r>
        </w:p>
      </w:sdtContent>
    </w:sdt>
    <w:p w:rsidR="002234FB" w:rsidRPr="00903D76" w:rsidRDefault="002234FB" w:rsidP="0087536C">
      <w:pPr>
        <w:spacing w:after="240"/>
        <w:rPr>
          <w:szCs w:val="24"/>
        </w:rPr>
      </w:pPr>
    </w:p>
    <w:p w:rsidR="006F3C91" w:rsidRPr="00903D76" w:rsidRDefault="004C760D" w:rsidP="006F3C91">
      <w:pPr>
        <w:spacing w:after="240"/>
        <w:rPr>
          <w:noProof/>
          <w:szCs w:val="24"/>
        </w:rPr>
      </w:pPr>
      <w:r w:rsidRPr="00903D76">
        <w:rPr>
          <w:szCs w:val="24"/>
        </w:rPr>
        <w:t>Thank you.</w:t>
      </w:r>
      <w:r w:rsidR="007959A6" w:rsidRPr="00903D76">
        <w:rPr>
          <w:noProof/>
          <w:szCs w:val="24"/>
        </w:rPr>
        <w:t xml:space="preserve"> </w:t>
      </w:r>
    </w:p>
    <w:p w:rsidR="004C760D" w:rsidRPr="00903D76" w:rsidRDefault="004C760D" w:rsidP="003E66C4"/>
    <w:p w:rsidR="006F3C91" w:rsidRPr="00903D76" w:rsidRDefault="006F3C91" w:rsidP="003E66C4"/>
    <w:p w:rsidR="00BC048D" w:rsidRPr="00903D76" w:rsidRDefault="001C7CED" w:rsidP="006F3C91">
      <w:sdt>
        <w:sdtPr>
          <w:rPr>
            <w:rStyle w:val="fnChar"/>
          </w:rPr>
          <w:alias w:val="First Name"/>
          <w:tag w:val="First Name"/>
          <w:id w:val="18053637"/>
          <w:lock w:val="sdtLocked"/>
          <w:placeholder>
            <w:docPart w:val="5358A953AB904F9CBED9347F52FE2404"/>
          </w:placeholder>
        </w:sdtPr>
        <w:sdtEndPr>
          <w:rPr>
            <w:rStyle w:val="DefaultParagraphFont"/>
            <w:b w:val="0"/>
          </w:rPr>
        </w:sdtEndPr>
        <w:sdtContent>
          <w:r w:rsidR="00903D76" w:rsidRPr="00903D76">
            <w:rPr>
              <w:rStyle w:val="fnChar"/>
            </w:rPr>
            <w:t xml:space="preserve">Nicholas E. </w:t>
          </w:r>
        </w:sdtContent>
      </w:sdt>
      <w:r w:rsidR="00BC048D" w:rsidRPr="00903D76">
        <w:t xml:space="preserve"> </w:t>
      </w:r>
      <w:sdt>
        <w:sdtPr>
          <w:rPr>
            <w:rStyle w:val="lnChar"/>
          </w:rPr>
          <w:alias w:val="surname"/>
          <w:tag w:val="surname"/>
          <w:id w:val="18053639"/>
          <w:lock w:val="sdtLocked"/>
          <w:placeholder>
            <w:docPart w:val="60E13C4797A4457AAC8E9D0B9ED89695"/>
          </w:placeholder>
        </w:sdtPr>
        <w:sdtEndPr>
          <w:rPr>
            <w:rStyle w:val="DefaultParagraphFont"/>
            <w:b w:val="0"/>
            <w:caps w:val="0"/>
            <w:u w:val="none"/>
          </w:rPr>
        </w:sdtEndPr>
        <w:sdtContent>
          <w:r w:rsidR="00903D76" w:rsidRPr="00903D76">
            <w:rPr>
              <w:rStyle w:val="lnChar"/>
            </w:rPr>
            <w:t>arkaah</w:t>
          </w:r>
        </w:sdtContent>
      </w:sdt>
    </w:p>
    <w:sectPr w:rsidR="00BC048D" w:rsidRPr="00903D76" w:rsidSect="006F3C91">
      <w:pgSz w:w="11907" w:h="16839" w:code="9"/>
      <w:pgMar w:top="1440" w:right="3168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G Omega">
    <w:altName w:val="Andale Mono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9C4F80"/>
    <w:multiLevelType w:val="hybridMultilevel"/>
    <w:tmpl w:val="E67EFC96"/>
    <w:lvl w:ilvl="0" w:tplc="5C662D9A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14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123"/>
    <w:rsid w:val="00005664"/>
    <w:rsid w:val="00024F14"/>
    <w:rsid w:val="000469F0"/>
    <w:rsid w:val="00102897"/>
    <w:rsid w:val="00113F5F"/>
    <w:rsid w:val="00146698"/>
    <w:rsid w:val="001C7CED"/>
    <w:rsid w:val="001E65F4"/>
    <w:rsid w:val="0021799E"/>
    <w:rsid w:val="002234FB"/>
    <w:rsid w:val="00293CCD"/>
    <w:rsid w:val="002C1784"/>
    <w:rsid w:val="002D4E6E"/>
    <w:rsid w:val="0031039E"/>
    <w:rsid w:val="003273B3"/>
    <w:rsid w:val="00332AD2"/>
    <w:rsid w:val="003631EC"/>
    <w:rsid w:val="00374642"/>
    <w:rsid w:val="00395BCD"/>
    <w:rsid w:val="003B792D"/>
    <w:rsid w:val="003B7E2B"/>
    <w:rsid w:val="003C4E5F"/>
    <w:rsid w:val="003D214E"/>
    <w:rsid w:val="003D5D74"/>
    <w:rsid w:val="003E66C4"/>
    <w:rsid w:val="0046453D"/>
    <w:rsid w:val="004910A8"/>
    <w:rsid w:val="004A5BCD"/>
    <w:rsid w:val="004C6C27"/>
    <w:rsid w:val="004C760D"/>
    <w:rsid w:val="004D53D1"/>
    <w:rsid w:val="004F0F83"/>
    <w:rsid w:val="0053611A"/>
    <w:rsid w:val="00542F2E"/>
    <w:rsid w:val="00551A95"/>
    <w:rsid w:val="00562E97"/>
    <w:rsid w:val="005C18CA"/>
    <w:rsid w:val="00607D09"/>
    <w:rsid w:val="00637EF1"/>
    <w:rsid w:val="006415D4"/>
    <w:rsid w:val="0069494F"/>
    <w:rsid w:val="006C6764"/>
    <w:rsid w:val="006E176A"/>
    <w:rsid w:val="006F3C91"/>
    <w:rsid w:val="007959A6"/>
    <w:rsid w:val="007D7266"/>
    <w:rsid w:val="00810FEF"/>
    <w:rsid w:val="00812EEB"/>
    <w:rsid w:val="008543ED"/>
    <w:rsid w:val="0087536C"/>
    <w:rsid w:val="008A76ED"/>
    <w:rsid w:val="008E398D"/>
    <w:rsid w:val="008E4D79"/>
    <w:rsid w:val="00903D76"/>
    <w:rsid w:val="00905DB8"/>
    <w:rsid w:val="00927517"/>
    <w:rsid w:val="00956A2A"/>
    <w:rsid w:val="009772F1"/>
    <w:rsid w:val="009877D2"/>
    <w:rsid w:val="009C593E"/>
    <w:rsid w:val="00A3731C"/>
    <w:rsid w:val="00A867D2"/>
    <w:rsid w:val="00AD4F16"/>
    <w:rsid w:val="00B043E9"/>
    <w:rsid w:val="00B910B4"/>
    <w:rsid w:val="00BC048D"/>
    <w:rsid w:val="00C166FB"/>
    <w:rsid w:val="00C579F4"/>
    <w:rsid w:val="00C90B99"/>
    <w:rsid w:val="00CB2FDE"/>
    <w:rsid w:val="00D11123"/>
    <w:rsid w:val="00D3409A"/>
    <w:rsid w:val="00E71672"/>
    <w:rsid w:val="00EA260F"/>
    <w:rsid w:val="00EB0B5A"/>
    <w:rsid w:val="00F27544"/>
    <w:rsid w:val="00F665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2160" w:hanging="216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53D"/>
    <w:pPr>
      <w:spacing w:line="360" w:lineRule="auto"/>
      <w:ind w:left="0" w:firstLine="0"/>
      <w:jc w:val="both"/>
    </w:pPr>
    <w:rPr>
      <w:rFonts w:ascii="CG Omega" w:hAnsi="CG Omeg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6F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6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">
    <w:name w:val="To"/>
    <w:link w:val="ToChar"/>
    <w:qFormat/>
    <w:rsid w:val="00AD4F16"/>
    <w:rPr>
      <w:rFonts w:ascii="CG Omega" w:hAnsi="CG Omega"/>
      <w:b/>
      <w:sz w:val="28"/>
    </w:rPr>
  </w:style>
  <w:style w:type="character" w:styleId="PlaceholderText">
    <w:name w:val="Placeholder Text"/>
    <w:basedOn w:val="DefaultParagraphFont"/>
    <w:uiPriority w:val="99"/>
    <w:semiHidden/>
    <w:rsid w:val="00542F2E"/>
    <w:rPr>
      <w:color w:val="808080"/>
    </w:rPr>
  </w:style>
  <w:style w:type="character" w:customStyle="1" w:styleId="ToChar">
    <w:name w:val="To Char"/>
    <w:basedOn w:val="DefaultParagraphFont"/>
    <w:link w:val="To"/>
    <w:rsid w:val="00AD4F16"/>
    <w:rPr>
      <w:rFonts w:ascii="CG Omega" w:hAnsi="CG Omega"/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F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F2E"/>
    <w:rPr>
      <w:rFonts w:ascii="Tahoma" w:hAnsi="Tahoma" w:cs="Tahoma"/>
      <w:sz w:val="16"/>
      <w:szCs w:val="16"/>
    </w:rPr>
  </w:style>
  <w:style w:type="character" w:customStyle="1" w:styleId="cdhbody">
    <w:name w:val="cdh body"/>
    <w:basedOn w:val="DefaultParagraphFont"/>
    <w:uiPriority w:val="1"/>
    <w:rsid w:val="00395BCD"/>
    <w:rPr>
      <w:rFonts w:ascii="CG Omega" w:hAnsi="CG Omega"/>
      <w:sz w:val="24"/>
    </w:rPr>
  </w:style>
  <w:style w:type="paragraph" w:customStyle="1" w:styleId="1st">
    <w:name w:val="1st"/>
    <w:basedOn w:val="Normal"/>
    <w:qFormat/>
    <w:rsid w:val="003E66C4"/>
    <w:pPr>
      <w:spacing w:after="240"/>
    </w:pPr>
    <w:rPr>
      <w:b/>
    </w:rPr>
  </w:style>
  <w:style w:type="paragraph" w:customStyle="1" w:styleId="ln">
    <w:name w:val="ln"/>
    <w:basedOn w:val="Normal"/>
    <w:link w:val="lnChar"/>
    <w:rsid w:val="006F3C91"/>
    <w:rPr>
      <w:b/>
      <w:caps/>
      <w:u w:val="single"/>
    </w:rPr>
  </w:style>
  <w:style w:type="paragraph" w:customStyle="1" w:styleId="fn">
    <w:name w:val="fn"/>
    <w:basedOn w:val="Normal"/>
    <w:next w:val="1st"/>
    <w:link w:val="fnChar"/>
    <w:rsid w:val="006F3C91"/>
    <w:rPr>
      <w:b/>
    </w:rPr>
  </w:style>
  <w:style w:type="character" w:customStyle="1" w:styleId="fnChar">
    <w:name w:val="fn Char"/>
    <w:basedOn w:val="DefaultParagraphFont"/>
    <w:link w:val="fn"/>
    <w:rsid w:val="006F3C91"/>
    <w:rPr>
      <w:rFonts w:ascii="CG Omega" w:hAnsi="CG Omega"/>
      <w:b/>
      <w:sz w:val="24"/>
    </w:rPr>
  </w:style>
  <w:style w:type="character" w:customStyle="1" w:styleId="lnChar">
    <w:name w:val="ln Char"/>
    <w:basedOn w:val="DefaultParagraphFont"/>
    <w:link w:val="ln"/>
    <w:rsid w:val="006F3C91"/>
    <w:rPr>
      <w:rFonts w:ascii="CG Omega" w:hAnsi="CG Omega"/>
      <w:b/>
      <w:caps/>
      <w:sz w:val="24"/>
      <w:u w:val="single"/>
    </w:rPr>
  </w:style>
  <w:style w:type="paragraph" w:styleId="ListParagraph">
    <w:name w:val="List Paragraph"/>
    <w:basedOn w:val="Normal"/>
    <w:uiPriority w:val="34"/>
    <w:qFormat/>
    <w:rsid w:val="00903D7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2160" w:hanging="216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53D"/>
    <w:pPr>
      <w:spacing w:line="360" w:lineRule="auto"/>
      <w:ind w:left="0" w:firstLine="0"/>
      <w:jc w:val="both"/>
    </w:pPr>
    <w:rPr>
      <w:rFonts w:ascii="CG Omega" w:hAnsi="CG Omeg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6F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6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">
    <w:name w:val="To"/>
    <w:link w:val="ToChar"/>
    <w:qFormat/>
    <w:rsid w:val="00AD4F16"/>
    <w:rPr>
      <w:rFonts w:ascii="CG Omega" w:hAnsi="CG Omega"/>
      <w:b/>
      <w:sz w:val="28"/>
    </w:rPr>
  </w:style>
  <w:style w:type="character" w:styleId="PlaceholderText">
    <w:name w:val="Placeholder Text"/>
    <w:basedOn w:val="DefaultParagraphFont"/>
    <w:uiPriority w:val="99"/>
    <w:semiHidden/>
    <w:rsid w:val="00542F2E"/>
    <w:rPr>
      <w:color w:val="808080"/>
    </w:rPr>
  </w:style>
  <w:style w:type="character" w:customStyle="1" w:styleId="ToChar">
    <w:name w:val="To Char"/>
    <w:basedOn w:val="DefaultParagraphFont"/>
    <w:link w:val="To"/>
    <w:rsid w:val="00AD4F16"/>
    <w:rPr>
      <w:rFonts w:ascii="CG Omega" w:hAnsi="CG Omega"/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F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F2E"/>
    <w:rPr>
      <w:rFonts w:ascii="Tahoma" w:hAnsi="Tahoma" w:cs="Tahoma"/>
      <w:sz w:val="16"/>
      <w:szCs w:val="16"/>
    </w:rPr>
  </w:style>
  <w:style w:type="character" w:customStyle="1" w:styleId="cdhbody">
    <w:name w:val="cdh body"/>
    <w:basedOn w:val="DefaultParagraphFont"/>
    <w:uiPriority w:val="1"/>
    <w:rsid w:val="00395BCD"/>
    <w:rPr>
      <w:rFonts w:ascii="CG Omega" w:hAnsi="CG Omega"/>
      <w:sz w:val="24"/>
    </w:rPr>
  </w:style>
  <w:style w:type="paragraph" w:customStyle="1" w:styleId="1st">
    <w:name w:val="1st"/>
    <w:basedOn w:val="Normal"/>
    <w:qFormat/>
    <w:rsid w:val="003E66C4"/>
    <w:pPr>
      <w:spacing w:after="240"/>
    </w:pPr>
    <w:rPr>
      <w:b/>
    </w:rPr>
  </w:style>
  <w:style w:type="paragraph" w:customStyle="1" w:styleId="ln">
    <w:name w:val="ln"/>
    <w:basedOn w:val="Normal"/>
    <w:link w:val="lnChar"/>
    <w:rsid w:val="006F3C91"/>
    <w:rPr>
      <w:b/>
      <w:caps/>
      <w:u w:val="single"/>
    </w:rPr>
  </w:style>
  <w:style w:type="paragraph" w:customStyle="1" w:styleId="fn">
    <w:name w:val="fn"/>
    <w:basedOn w:val="Normal"/>
    <w:next w:val="1st"/>
    <w:link w:val="fnChar"/>
    <w:rsid w:val="006F3C91"/>
    <w:rPr>
      <w:b/>
    </w:rPr>
  </w:style>
  <w:style w:type="character" w:customStyle="1" w:styleId="fnChar">
    <w:name w:val="fn Char"/>
    <w:basedOn w:val="DefaultParagraphFont"/>
    <w:link w:val="fn"/>
    <w:rsid w:val="006F3C91"/>
    <w:rPr>
      <w:rFonts w:ascii="CG Omega" w:hAnsi="CG Omega"/>
      <w:b/>
      <w:sz w:val="24"/>
    </w:rPr>
  </w:style>
  <w:style w:type="character" w:customStyle="1" w:styleId="lnChar">
    <w:name w:val="ln Char"/>
    <w:basedOn w:val="DefaultParagraphFont"/>
    <w:link w:val="ln"/>
    <w:rsid w:val="006F3C91"/>
    <w:rPr>
      <w:rFonts w:ascii="CG Omega" w:hAnsi="CG Omega"/>
      <w:b/>
      <w:caps/>
      <w:sz w:val="24"/>
      <w:u w:val="single"/>
    </w:rPr>
  </w:style>
  <w:style w:type="paragraph" w:styleId="ListParagraph">
    <w:name w:val="List Paragraph"/>
    <w:basedOn w:val="Normal"/>
    <w:uiPriority w:val="34"/>
    <w:qFormat/>
    <w:rsid w:val="00903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RelyOnCSS/>
  <w:doNotSaveAsSingleFile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glossaryDocument" Target="glossary/document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DH\Desktop\Internal%20Memo%20Holdings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BC95F18DCE045FDA8F29EF3439D3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46BEB-4911-4E73-AAEE-419208EC4CAB}"/>
      </w:docPartPr>
      <w:docPartBody>
        <w:p w:rsidR="00D503FB" w:rsidRDefault="00BF308B">
          <w:pPr>
            <w:pStyle w:val="ABC95F18DCE045FDA8F29EF3439D3BCE"/>
          </w:pPr>
          <w:r w:rsidRPr="00423903">
            <w:rPr>
              <w:rStyle w:val="PlaceholderText"/>
            </w:rPr>
            <w:t>Choose an item.</w:t>
          </w:r>
        </w:p>
      </w:docPartBody>
    </w:docPart>
    <w:docPart>
      <w:docPartPr>
        <w:name w:val="4B90034F6B094EABBF06D98284277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5940A0-7F8D-4387-BE2B-BA8F16655B5D}"/>
      </w:docPartPr>
      <w:docPartBody>
        <w:p w:rsidR="00D503FB" w:rsidRDefault="00BF308B">
          <w:pPr>
            <w:pStyle w:val="4B90034F6B094EABBF06D982842775C2"/>
          </w:pPr>
          <w:r w:rsidRPr="00423903">
            <w:rPr>
              <w:rStyle w:val="PlaceholderText"/>
            </w:rPr>
            <w:t>Choose an item.</w:t>
          </w:r>
        </w:p>
      </w:docPartBody>
    </w:docPart>
    <w:docPart>
      <w:docPartPr>
        <w:name w:val="6001ECA8E05741FF91686D8487B374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52BCEB-72FB-43A2-B545-1B1E29238CF6}"/>
      </w:docPartPr>
      <w:docPartBody>
        <w:p w:rsidR="00D503FB" w:rsidRDefault="00BF308B">
          <w:pPr>
            <w:pStyle w:val="6001ECA8E05741FF91686D8487B3745C"/>
          </w:pPr>
          <w:r w:rsidRPr="00423903">
            <w:rPr>
              <w:rStyle w:val="PlaceholderText"/>
            </w:rPr>
            <w:t>Choose an item.</w:t>
          </w:r>
        </w:p>
      </w:docPartBody>
    </w:docPart>
    <w:docPart>
      <w:docPartPr>
        <w:name w:val="A32643E087A948B599CBC66429F63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E5A8E8-E51A-4C82-9879-FBD5326C031F}"/>
      </w:docPartPr>
      <w:docPartBody>
        <w:p w:rsidR="00D503FB" w:rsidRDefault="00BF308B">
          <w:pPr>
            <w:pStyle w:val="A32643E087A948B599CBC66429F639D0"/>
          </w:pPr>
          <w:r w:rsidRPr="00423903">
            <w:rPr>
              <w:rStyle w:val="PlaceholderText"/>
            </w:rPr>
            <w:t>Choose an item.</w:t>
          </w:r>
        </w:p>
      </w:docPartBody>
    </w:docPart>
    <w:docPart>
      <w:docPartPr>
        <w:name w:val="D972593D055D4CA99D6D6660245BE7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85A003-8CD9-4AC4-AEF8-A648B7590679}"/>
      </w:docPartPr>
      <w:docPartBody>
        <w:p w:rsidR="00D503FB" w:rsidRDefault="00BF308B">
          <w:pPr>
            <w:pStyle w:val="D972593D055D4CA99D6D6660245BE79B"/>
          </w:pPr>
          <w:r>
            <w:rPr>
              <w:rStyle w:val="PlaceholderText"/>
            </w:rPr>
            <w:t>Click here to Select DATE</w:t>
          </w:r>
          <w:r w:rsidRPr="00B30751">
            <w:rPr>
              <w:rStyle w:val="PlaceholderText"/>
            </w:rPr>
            <w:t>.</w:t>
          </w:r>
        </w:p>
      </w:docPartBody>
    </w:docPart>
    <w:docPart>
      <w:docPartPr>
        <w:name w:val="7DFAF8DD86B245F8BEFCCB99BE90B7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99F54-E019-4153-9248-FC6654FDE178}"/>
      </w:docPartPr>
      <w:docPartBody>
        <w:p w:rsidR="00D503FB" w:rsidRDefault="00BF308B">
          <w:pPr>
            <w:pStyle w:val="7DFAF8DD86B245F8BEFCCB99BE90B7AC"/>
          </w:pPr>
          <w:r>
            <w:rPr>
              <w:rStyle w:val="PlaceholderText"/>
            </w:rPr>
            <w:t>Click here to enter SUBJECT</w:t>
          </w:r>
          <w:r w:rsidRPr="00423903">
            <w:rPr>
              <w:rStyle w:val="PlaceholderText"/>
            </w:rPr>
            <w:t>.</w:t>
          </w:r>
        </w:p>
      </w:docPartBody>
    </w:docPart>
    <w:docPart>
      <w:docPartPr>
        <w:name w:val="4CBD0E8EE86A4BAE8CDB694CC218D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BC43CF-A868-4F24-A0D0-B0CF1883CA37}"/>
      </w:docPartPr>
      <w:docPartBody>
        <w:p w:rsidR="00D503FB" w:rsidRDefault="00BF308B">
          <w:pPr>
            <w:pStyle w:val="4CBD0E8EE86A4BAE8CDB694CC218D874"/>
          </w:pPr>
          <w:r>
            <w:rPr>
              <w:rStyle w:val="PlaceholderText"/>
            </w:rPr>
            <w:t>Click here to type your MEMO</w:t>
          </w:r>
          <w:r w:rsidRPr="00423903">
            <w:rPr>
              <w:rStyle w:val="PlaceholderText"/>
            </w:rPr>
            <w:t>.</w:t>
          </w:r>
        </w:p>
      </w:docPartBody>
    </w:docPart>
    <w:docPart>
      <w:docPartPr>
        <w:name w:val="5358A953AB904F9CBED9347F52FE24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72FCE-0DA1-496C-B2A1-1F3ADA969431}"/>
      </w:docPartPr>
      <w:docPartBody>
        <w:p w:rsidR="00D503FB" w:rsidRDefault="00BF308B">
          <w:pPr>
            <w:pStyle w:val="5358A953AB904F9CBED9347F52FE2404"/>
          </w:pPr>
          <w:r>
            <w:rPr>
              <w:rStyle w:val="PlaceholderText"/>
            </w:rPr>
            <w:t>First Name</w:t>
          </w:r>
        </w:p>
      </w:docPartBody>
    </w:docPart>
    <w:docPart>
      <w:docPartPr>
        <w:name w:val="60E13C4797A4457AAC8E9D0B9ED896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2DE948-853A-4ED3-94B4-6AAE5307A14E}"/>
      </w:docPartPr>
      <w:docPartBody>
        <w:p w:rsidR="00D503FB" w:rsidRDefault="00BF308B">
          <w:pPr>
            <w:pStyle w:val="60E13C4797A4457AAC8E9D0B9ED89695"/>
          </w:pPr>
          <w:r w:rsidRPr="002C1784">
            <w:rPr>
              <w:rStyle w:val="PlaceholderText"/>
              <w:caps/>
            </w:rPr>
            <w:t>SURname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G Omega">
    <w:altName w:val="Andale Mono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08B"/>
    <w:rsid w:val="00BF308B"/>
    <w:rsid w:val="00D50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BC95F18DCE045FDA8F29EF3439D3BCE">
    <w:name w:val="ABC95F18DCE045FDA8F29EF3439D3BCE"/>
  </w:style>
  <w:style w:type="paragraph" w:customStyle="1" w:styleId="4B90034F6B094EABBF06D982842775C2">
    <w:name w:val="4B90034F6B094EABBF06D982842775C2"/>
  </w:style>
  <w:style w:type="paragraph" w:customStyle="1" w:styleId="6001ECA8E05741FF91686D8487B3745C">
    <w:name w:val="6001ECA8E05741FF91686D8487B3745C"/>
  </w:style>
  <w:style w:type="paragraph" w:customStyle="1" w:styleId="A32643E087A948B599CBC66429F639D0">
    <w:name w:val="A32643E087A948B599CBC66429F639D0"/>
  </w:style>
  <w:style w:type="paragraph" w:customStyle="1" w:styleId="D972593D055D4CA99D6D6660245BE79B">
    <w:name w:val="D972593D055D4CA99D6D6660245BE79B"/>
  </w:style>
  <w:style w:type="paragraph" w:customStyle="1" w:styleId="7DFAF8DD86B245F8BEFCCB99BE90B7AC">
    <w:name w:val="7DFAF8DD86B245F8BEFCCB99BE90B7AC"/>
  </w:style>
  <w:style w:type="paragraph" w:customStyle="1" w:styleId="4CBD0E8EE86A4BAE8CDB694CC218D874">
    <w:name w:val="4CBD0E8EE86A4BAE8CDB694CC218D874"/>
  </w:style>
  <w:style w:type="paragraph" w:customStyle="1" w:styleId="5358A953AB904F9CBED9347F52FE2404">
    <w:name w:val="5358A953AB904F9CBED9347F52FE2404"/>
  </w:style>
  <w:style w:type="paragraph" w:customStyle="1" w:styleId="60E13C4797A4457AAC8E9D0B9ED89695">
    <w:name w:val="60E13C4797A4457AAC8E9D0B9ED89695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BC95F18DCE045FDA8F29EF3439D3BCE">
    <w:name w:val="ABC95F18DCE045FDA8F29EF3439D3BCE"/>
  </w:style>
  <w:style w:type="paragraph" w:customStyle="1" w:styleId="4B90034F6B094EABBF06D982842775C2">
    <w:name w:val="4B90034F6B094EABBF06D982842775C2"/>
  </w:style>
  <w:style w:type="paragraph" w:customStyle="1" w:styleId="6001ECA8E05741FF91686D8487B3745C">
    <w:name w:val="6001ECA8E05741FF91686D8487B3745C"/>
  </w:style>
  <w:style w:type="paragraph" w:customStyle="1" w:styleId="A32643E087A948B599CBC66429F639D0">
    <w:name w:val="A32643E087A948B599CBC66429F639D0"/>
  </w:style>
  <w:style w:type="paragraph" w:customStyle="1" w:styleId="D972593D055D4CA99D6D6660245BE79B">
    <w:name w:val="D972593D055D4CA99D6D6660245BE79B"/>
  </w:style>
  <w:style w:type="paragraph" w:customStyle="1" w:styleId="7DFAF8DD86B245F8BEFCCB99BE90B7AC">
    <w:name w:val="7DFAF8DD86B245F8BEFCCB99BE90B7AC"/>
  </w:style>
  <w:style w:type="paragraph" w:customStyle="1" w:styleId="4CBD0E8EE86A4BAE8CDB694CC218D874">
    <w:name w:val="4CBD0E8EE86A4BAE8CDB694CC218D874"/>
  </w:style>
  <w:style w:type="paragraph" w:customStyle="1" w:styleId="5358A953AB904F9CBED9347F52FE2404">
    <w:name w:val="5358A953AB904F9CBED9347F52FE2404"/>
  </w:style>
  <w:style w:type="paragraph" w:customStyle="1" w:styleId="60E13C4797A4457AAC8E9D0B9ED89695">
    <w:name w:val="60E13C4797A4457AAC8E9D0B9ED896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3B1D6-510C-2C43-B6BA-63A5D05D4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\Users\CDH\Desktop\Internal Memo Holdings.dotm</Template>
  <TotalTime>0</TotalTime>
  <Pages>1</Pages>
  <Words>129</Words>
  <Characters>739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CDH</dc:creator>
  <cp:lastModifiedBy>Jason Kerr</cp:lastModifiedBy>
  <cp:revision>2</cp:revision>
  <cp:lastPrinted>2017-01-23T15:26:00Z</cp:lastPrinted>
  <dcterms:created xsi:type="dcterms:W3CDTF">2017-08-30T15:45:00Z</dcterms:created>
  <dcterms:modified xsi:type="dcterms:W3CDTF">2017-08-30T15:45:00Z</dcterms:modified>
</cp:coreProperties>
</file>